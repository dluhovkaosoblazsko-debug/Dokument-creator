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F540" w14:textId="77777777" w:rsidR="00623C85" w:rsidRDefault="00623C85"/>
    <w:sectPr w:rsidR="00623C85" w:rsidSect="000811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4B3C1" w14:textId="77777777" w:rsidR="005D1233" w:rsidRDefault="005D1233" w:rsidP="00E81482">
      <w:pPr>
        <w:spacing w:after="0" w:line="240" w:lineRule="auto"/>
      </w:pPr>
      <w:r>
        <w:separator/>
      </w:r>
    </w:p>
  </w:endnote>
  <w:endnote w:type="continuationSeparator" w:id="0">
    <w:p w14:paraId="4E44A294" w14:textId="77777777" w:rsidR="005D1233" w:rsidRDefault="005D1233" w:rsidP="00E81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9771E" w14:textId="77777777" w:rsidR="005A4806" w:rsidRDefault="005A4806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F8B54" w14:textId="77777777" w:rsidR="005A4806" w:rsidRDefault="005A4806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886FB" w14:textId="77777777" w:rsidR="005A4806" w:rsidRDefault="005A4806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9D0D9" w14:textId="77777777" w:rsidR="005D1233" w:rsidRDefault="005D1233" w:rsidP="00E81482">
      <w:pPr>
        <w:spacing w:after="0" w:line="240" w:lineRule="auto"/>
      </w:pPr>
      <w:r>
        <w:separator/>
      </w:r>
    </w:p>
  </w:footnote>
  <w:footnote w:type="continuationSeparator" w:id="0">
    <w:p w14:paraId="501536B1" w14:textId="77777777" w:rsidR="005D1233" w:rsidRDefault="005D1233" w:rsidP="00E81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2F86E" w14:textId="77777777" w:rsidR="005A4806" w:rsidRDefault="005A4806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4767" w:type="pct"/>
      <w:tblInd w:w="-284" w:type="dxa"/>
      <w:tblLook w:val="04A0" w:firstRow="1" w:lastRow="0" w:firstColumn="1" w:lastColumn="0" w:noHBand="0" w:noVBand="1"/>
    </w:tblPr>
    <w:tblGrid>
      <w:gridCol w:w="3119"/>
      <w:gridCol w:w="5530"/>
    </w:tblGrid>
    <w:tr w:rsidR="005A4806" w14:paraId="224D0331" w14:textId="77777777" w:rsidTr="005A4806">
      <w:tc>
        <w:tcPr>
          <w:tcW w:w="1803" w:type="pct"/>
          <w:tcBorders>
            <w:top w:val="nil"/>
            <w:left w:val="nil"/>
            <w:bottom w:val="nil"/>
            <w:right w:val="nil"/>
          </w:tcBorders>
          <w:hideMark/>
        </w:tcPr>
        <w:p w14:paraId="44F5BAF3" w14:textId="7F33C788" w:rsidR="005A4806" w:rsidRDefault="005A4806" w:rsidP="005A4806">
          <w:pPr>
            <w:spacing w:after="40"/>
            <w:ind w:right="-245"/>
            <w:rPr>
              <w:rFonts w:cs="Times New Roman"/>
              <w:lang w:eastAsia="cs-CZ"/>
            </w:rPr>
          </w:pPr>
          <w:r>
            <w:rPr>
              <w:rFonts w:cs="Times New Roman"/>
              <w:b/>
              <w:bCs/>
            </w:rPr>
            <w:t>Osoblažský cech, z. ú.</w:t>
          </w:r>
          <w:r>
            <w:rPr>
              <w:rFonts w:cs="Times New Roman"/>
              <w:b/>
              <w:bCs/>
            </w:rPr>
            <w:t xml:space="preserve">      -</w:t>
          </w:r>
        </w:p>
      </w:tc>
      <w:tc>
        <w:tcPr>
          <w:tcW w:w="3197" w:type="pct"/>
          <w:tcBorders>
            <w:top w:val="nil"/>
            <w:left w:val="nil"/>
            <w:bottom w:val="nil"/>
            <w:right w:val="nil"/>
          </w:tcBorders>
          <w:hideMark/>
        </w:tcPr>
        <w:p w14:paraId="2211DCB6" w14:textId="77777777" w:rsidR="005A4806" w:rsidRDefault="005A4806" w:rsidP="005A4806">
          <w:pPr>
            <w:tabs>
              <w:tab w:val="left" w:pos="5284"/>
            </w:tabs>
            <w:spacing w:after="40"/>
            <w:rPr>
              <w:rFonts w:cs="Times New Roman"/>
            </w:rPr>
          </w:pPr>
          <w:r>
            <w:rPr>
              <w:rFonts w:cs="Times New Roman"/>
              <w:b/>
              <w:bCs/>
            </w:rPr>
            <w:t>Dluhové a pracovní poradenství na Osoblažsku</w:t>
          </w:r>
        </w:p>
      </w:tc>
    </w:tr>
  </w:tbl>
  <w:p w14:paraId="74C36C07" w14:textId="77777777" w:rsidR="005A4806" w:rsidRDefault="005A4806" w:rsidP="005A4806">
    <w:pPr>
      <w:spacing w:after="120"/>
      <w:ind w:left="-142"/>
      <w:rPr>
        <w:rFonts w:ascii="Aptos" w:hAnsi="Aptos"/>
        <w:sz w:val="20"/>
        <w:szCs w:val="20"/>
      </w:rPr>
    </w:pPr>
    <w:r>
      <w:rPr>
        <w:sz w:val="20"/>
        <w:szCs w:val="20"/>
      </w:rPr>
      <w:t>Hlinka 25, 793 99 Hlinka  |  IČO 01937324  |  www.osoblazskycech.cz  |  info@osoblazskycech.cz</w:t>
    </w:r>
  </w:p>
  <w:p w14:paraId="6E6576CA" w14:textId="4FF03D0A" w:rsidR="00E81482" w:rsidRDefault="00E81482" w:rsidP="00081168">
    <w:pPr>
      <w:pStyle w:val="Zhlav"/>
      <w:ind w:left="141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9C64B" w14:textId="77777777" w:rsidR="005A4806" w:rsidRDefault="005A4806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06"/>
    <w:rsid w:val="00011A5D"/>
    <w:rsid w:val="00081168"/>
    <w:rsid w:val="001445E7"/>
    <w:rsid w:val="00207626"/>
    <w:rsid w:val="00385124"/>
    <w:rsid w:val="00495093"/>
    <w:rsid w:val="005A4806"/>
    <w:rsid w:val="005D1233"/>
    <w:rsid w:val="005D7818"/>
    <w:rsid w:val="00623C85"/>
    <w:rsid w:val="007844E8"/>
    <w:rsid w:val="007B4EB6"/>
    <w:rsid w:val="008202F9"/>
    <w:rsid w:val="009E4479"/>
    <w:rsid w:val="00B63ED3"/>
    <w:rsid w:val="00BA0F64"/>
    <w:rsid w:val="00D6300C"/>
    <w:rsid w:val="00D6410F"/>
    <w:rsid w:val="00E131C2"/>
    <w:rsid w:val="00E5092E"/>
    <w:rsid w:val="00E81482"/>
    <w:rsid w:val="00FE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64DBE4"/>
  <w15:chartTrackingRefBased/>
  <w15:docId w15:val="{21FD3BDE-823B-4C16-BB72-D8BB3D6A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8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8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81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8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81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81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81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81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81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8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8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81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8148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8148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8148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8148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8148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8148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8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8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8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8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8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8148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8148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8148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8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8148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81482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E81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81482"/>
  </w:style>
  <w:style w:type="paragraph" w:styleId="Zpat">
    <w:name w:val="footer"/>
    <w:basedOn w:val="Normln"/>
    <w:link w:val="ZpatChar"/>
    <w:uiPriority w:val="99"/>
    <w:unhideWhenUsed/>
    <w:rsid w:val="00E81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81482"/>
  </w:style>
  <w:style w:type="table" w:customStyle="1" w:styleId="PlainTable4">
    <w:name w:val="Plain Table 4"/>
    <w:basedOn w:val="Normlntabulka"/>
    <w:uiPriority w:val="44"/>
    <w:rsid w:val="005A4806"/>
    <w:pPr>
      <w:spacing w:after="0" w:line="240" w:lineRule="auto"/>
    </w:p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540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tr\Desktop\Datab&#225;ze\data\hl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FF1F1-EFBB-42FE-B843-085FA729F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hl.dotx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</dc:creator>
  <cp:keywords/>
  <dc:description/>
  <cp:lastModifiedBy>Laštovica Petr</cp:lastModifiedBy>
  <cp:revision>1</cp:revision>
  <cp:lastPrinted>2026-04-02T15:00:00Z</cp:lastPrinted>
  <dcterms:created xsi:type="dcterms:W3CDTF">2026-04-02T19:39:00Z</dcterms:created>
  <dcterms:modified xsi:type="dcterms:W3CDTF">2026-04-02T19:45:00Z</dcterms:modified>
</cp:coreProperties>
</file>